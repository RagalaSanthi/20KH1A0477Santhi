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0A8B3" w14:textId="37331679" w:rsidR="00C6554A" w:rsidRPr="008B5277" w:rsidRDefault="00C6554A" w:rsidP="00B24BA6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5E54AEF2" w14:textId="54A8BED7" w:rsidR="00C6554A" w:rsidRDefault="00B24BA6" w:rsidP="00C6554A">
      <w:pPr>
        <w:pStyle w:val="Title"/>
      </w:pPr>
      <w:r>
        <w:t>DATA ANALYTICS</w:t>
      </w:r>
    </w:p>
    <w:p w14:paraId="71C86489" w14:textId="34000ADD" w:rsidR="00C6554A" w:rsidRPr="00B24BA6" w:rsidRDefault="00B24BA6" w:rsidP="00C6554A">
      <w:pPr>
        <w:pStyle w:val="Subtitle"/>
        <w:rPr>
          <w:sz w:val="40"/>
          <w:szCs w:val="40"/>
        </w:rPr>
      </w:pPr>
      <w:r w:rsidRPr="00B24BA6">
        <w:rPr>
          <w:sz w:val="40"/>
          <w:szCs w:val="40"/>
        </w:rPr>
        <w:t>ASSIGNMENT 2</w:t>
      </w:r>
    </w:p>
    <w:p w14:paraId="07D205B6" w14:textId="00AA91FF" w:rsidR="00B24BA6" w:rsidRP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 </w:t>
      </w:r>
      <w:r w:rsidR="00AA74A7">
        <w:rPr>
          <w:sz w:val="24"/>
          <w:szCs w:val="24"/>
        </w:rPr>
        <w:t xml:space="preserve">   R</w:t>
      </w:r>
      <w:r w:rsidR="00203BA4">
        <w:rPr>
          <w:sz w:val="24"/>
          <w:szCs w:val="24"/>
        </w:rPr>
        <w:t>AGALA SANTHI</w:t>
      </w:r>
    </w:p>
    <w:p w14:paraId="74728037" w14:textId="391E39EF" w:rsidR="00B24BA6" w:rsidRP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</w:t>
      </w:r>
      <w:r>
        <w:rPr>
          <w:sz w:val="24"/>
          <w:szCs w:val="24"/>
        </w:rPr>
        <w:t xml:space="preserve"> </w:t>
      </w:r>
      <w:hyperlink r:id="rId7" w:history="1">
        <w:r w:rsidR="00203BA4" w:rsidRPr="002B1648">
          <w:rPr>
            <w:rStyle w:val="Hyperlink"/>
            <w:sz w:val="24"/>
            <w:szCs w:val="24"/>
          </w:rPr>
          <w:t>2020ece.r77@svck.edu.in</w:t>
        </w:r>
      </w:hyperlink>
    </w:p>
    <w:p w14:paraId="45E37CC0" w14:textId="1EE4EF6E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                                        20KH1A04</w:t>
      </w:r>
      <w:r w:rsidR="00AA74A7">
        <w:rPr>
          <w:sz w:val="24"/>
          <w:szCs w:val="24"/>
        </w:rPr>
        <w:t>7</w:t>
      </w:r>
      <w:r w:rsidR="00203BA4">
        <w:rPr>
          <w:sz w:val="24"/>
          <w:szCs w:val="24"/>
        </w:rPr>
        <w:t>7</w:t>
      </w:r>
    </w:p>
    <w:p w14:paraId="590357B0" w14:textId="61CA7BE4" w:rsidR="00B24BA6" w:rsidRP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t>DONUT CHART</w:t>
      </w:r>
    </w:p>
    <w:p w14:paraId="2FFFD77C" w14:textId="77777777" w:rsidR="00B24BA6" w:rsidRPr="00B24BA6" w:rsidRDefault="00B24BA6" w:rsidP="00B24BA6">
      <w:pPr>
        <w:pStyle w:val="ContactInfo"/>
        <w:jc w:val="left"/>
        <w:rPr>
          <w:b/>
          <w:bCs/>
          <w:sz w:val="24"/>
          <w:szCs w:val="24"/>
          <w:u w:val="single"/>
        </w:rPr>
      </w:pPr>
    </w:p>
    <w:p w14:paraId="0AD942A6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  <w:r w:rsidRPr="00B24BA6">
        <w:rPr>
          <w:sz w:val="24"/>
          <w:szCs w:val="24"/>
        </w:rPr>
        <w:t xml:space="preserve">                    </w:t>
      </w:r>
      <w:r>
        <w:rPr>
          <w:noProof/>
        </w:rPr>
        <w:drawing>
          <wp:inline distT="0" distB="0" distL="0" distR="0" wp14:anchorId="70A7626A" wp14:editId="36CD786D">
            <wp:extent cx="6385560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989" cy="41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BA6">
        <w:rPr>
          <w:sz w:val="24"/>
          <w:szCs w:val="24"/>
        </w:rPr>
        <w:t xml:space="preserve">   </w:t>
      </w:r>
    </w:p>
    <w:p w14:paraId="3268350C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284B54BB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5E2A2A5A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475EFA38" w14:textId="77777777" w:rsidR="00B24BA6" w:rsidRDefault="00B24BA6" w:rsidP="00B24BA6">
      <w:pPr>
        <w:pStyle w:val="ContactInfo"/>
        <w:jc w:val="left"/>
        <w:rPr>
          <w:sz w:val="24"/>
          <w:szCs w:val="24"/>
        </w:rPr>
      </w:pPr>
    </w:p>
    <w:p w14:paraId="1ADDB709" w14:textId="610E2121" w:rsidR="00B24BA6" w:rsidRDefault="00B24BA6" w:rsidP="00B24BA6">
      <w:pPr>
        <w:pStyle w:val="ContactInfo"/>
        <w:jc w:val="left"/>
        <w:rPr>
          <w:b/>
          <w:bCs/>
          <w:sz w:val="32"/>
          <w:szCs w:val="32"/>
          <w:u w:val="single"/>
        </w:rPr>
      </w:pPr>
      <w:r w:rsidRPr="00B24BA6">
        <w:rPr>
          <w:b/>
          <w:bCs/>
          <w:sz w:val="32"/>
          <w:szCs w:val="32"/>
          <w:u w:val="single"/>
        </w:rPr>
        <w:lastRenderedPageBreak/>
        <w:t>AREA CHART</w:t>
      </w:r>
    </w:p>
    <w:p w14:paraId="7619DA6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A256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7F752B" wp14:editId="4B758CA3">
            <wp:extent cx="54864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F1B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4C9583" w14:textId="7CFC8FE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TEXT TABLE</w:t>
      </w:r>
    </w:p>
    <w:p w14:paraId="097440B0" w14:textId="4BE25489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D1F93D" w14:textId="46538176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9A5FB7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4EDAE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310F13D" wp14:editId="7E60C15A">
            <wp:extent cx="54864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46EB" w14:textId="7D207C0C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HIGHLIGHTED TABLE</w:t>
      </w:r>
    </w:p>
    <w:p w14:paraId="6243CFA5" w14:textId="5E81CD5F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4B0ACF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15EF59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36856" wp14:editId="03A57259">
            <wp:extent cx="5486400" cy="2780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C00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F0DD38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3B10FE" w14:textId="26FD429A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WORD CLOUD</w:t>
      </w:r>
    </w:p>
    <w:p w14:paraId="14AF79E2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9489C1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B2ACC0" wp14:editId="5EA97BBF">
            <wp:extent cx="54864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9C3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AC30B6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9DD415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FUNNEL CHART</w:t>
      </w:r>
    </w:p>
    <w:p w14:paraId="535D999A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B8448F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4BA6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918DED2" wp14:editId="4A176D6D">
            <wp:extent cx="5886450" cy="2795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54B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45610B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1D3124" w14:textId="2A98496B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WATER FALL </w:t>
      </w:r>
    </w:p>
    <w:p w14:paraId="513C7B1C" w14:textId="77777777" w:rsid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8D84F7" w14:textId="13E89554" w:rsidR="00AA74A7" w:rsidRPr="00B24BA6" w:rsidRDefault="00B24BA6" w:rsidP="00B24BA6">
      <w:pPr>
        <w:pStyle w:val="ContactInfo"/>
        <w:jc w:val="lef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CF87AF0" wp14:editId="0C1F5F50">
            <wp:extent cx="5486400" cy="277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4A7" w:rsidRPr="00B24BA6">
      <w:footerReference w:type="default" r:id="rId1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8DD5D" w14:textId="77777777" w:rsidR="000154F1" w:rsidRDefault="000154F1" w:rsidP="00C6554A">
      <w:pPr>
        <w:spacing w:before="0" w:after="0" w:line="240" w:lineRule="auto"/>
      </w:pPr>
      <w:r>
        <w:separator/>
      </w:r>
    </w:p>
  </w:endnote>
  <w:endnote w:type="continuationSeparator" w:id="0">
    <w:p w14:paraId="10ABABC9" w14:textId="77777777" w:rsidR="000154F1" w:rsidRDefault="000154F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DCD44" w14:textId="77777777" w:rsidR="00AA74A7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82FC2" w14:textId="77777777" w:rsidR="000154F1" w:rsidRDefault="000154F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2266FB1" w14:textId="77777777" w:rsidR="000154F1" w:rsidRDefault="000154F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35048574">
    <w:abstractNumId w:val="9"/>
  </w:num>
  <w:num w:numId="2" w16cid:durableId="456224664">
    <w:abstractNumId w:val="8"/>
  </w:num>
  <w:num w:numId="3" w16cid:durableId="840003231">
    <w:abstractNumId w:val="8"/>
  </w:num>
  <w:num w:numId="4" w16cid:durableId="1160731961">
    <w:abstractNumId w:val="9"/>
  </w:num>
  <w:num w:numId="5" w16cid:durableId="2113939128">
    <w:abstractNumId w:val="12"/>
  </w:num>
  <w:num w:numId="6" w16cid:durableId="1502964703">
    <w:abstractNumId w:val="10"/>
  </w:num>
  <w:num w:numId="7" w16cid:durableId="1167479772">
    <w:abstractNumId w:val="11"/>
  </w:num>
  <w:num w:numId="8" w16cid:durableId="850147765">
    <w:abstractNumId w:val="7"/>
  </w:num>
  <w:num w:numId="9" w16cid:durableId="1995646662">
    <w:abstractNumId w:val="6"/>
  </w:num>
  <w:num w:numId="10" w16cid:durableId="301426792">
    <w:abstractNumId w:val="5"/>
  </w:num>
  <w:num w:numId="11" w16cid:durableId="415053131">
    <w:abstractNumId w:val="4"/>
  </w:num>
  <w:num w:numId="12" w16cid:durableId="737558995">
    <w:abstractNumId w:val="3"/>
  </w:num>
  <w:num w:numId="13" w16cid:durableId="428745476">
    <w:abstractNumId w:val="2"/>
  </w:num>
  <w:num w:numId="14" w16cid:durableId="46340271">
    <w:abstractNumId w:val="1"/>
  </w:num>
  <w:num w:numId="15" w16cid:durableId="491067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BA6"/>
    <w:rsid w:val="000154F1"/>
    <w:rsid w:val="00203BA4"/>
    <w:rsid w:val="002554CD"/>
    <w:rsid w:val="00293B83"/>
    <w:rsid w:val="002B4294"/>
    <w:rsid w:val="00333D0D"/>
    <w:rsid w:val="004C049F"/>
    <w:rsid w:val="005000E2"/>
    <w:rsid w:val="006A3CE7"/>
    <w:rsid w:val="00AA74A7"/>
    <w:rsid w:val="00AC63AC"/>
    <w:rsid w:val="00B24BA6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8E58346"/>
  <w15:chartTrackingRefBased/>
  <w15:docId w15:val="{0781C9AB-9E9C-4438-9BFD-D56A6943E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24B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2020ece.r77@svck.edu.in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rosoft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3</TotalTime>
  <Pages>4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ragala santhi</cp:lastModifiedBy>
  <cp:revision>4</cp:revision>
  <dcterms:created xsi:type="dcterms:W3CDTF">2024-02-23T11:18:00Z</dcterms:created>
  <dcterms:modified xsi:type="dcterms:W3CDTF">2024-03-04T08:26:00Z</dcterms:modified>
</cp:coreProperties>
</file>